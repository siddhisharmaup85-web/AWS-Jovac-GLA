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9471" w14:textId="3C243FF4" w:rsidR="00A10484" w:rsidRDefault="00CD1839" w:rsidP="00CD1839">
      <w:pPr>
        <w:pStyle w:val="Title"/>
        <w:jc w:val="center"/>
        <w:rPr>
          <w:b/>
          <w:bCs/>
          <w:u w:val="single"/>
        </w:rPr>
      </w:pPr>
      <w:r w:rsidRPr="00CD1839">
        <w:rPr>
          <w:b/>
          <w:bCs/>
          <w:u w:val="single"/>
        </w:rPr>
        <w:t>Lecture 1 – Task Given</w:t>
      </w:r>
    </w:p>
    <w:p w14:paraId="71AA5F83" w14:textId="77777777" w:rsidR="00CD1839" w:rsidRPr="00CD1839" w:rsidRDefault="00CD1839" w:rsidP="00CD1839">
      <w:pPr>
        <w:pStyle w:val="Title"/>
        <w:jc w:val="center"/>
        <w:rPr>
          <w:b/>
          <w:bCs/>
          <w:u w:val="single"/>
        </w:rPr>
      </w:pPr>
    </w:p>
    <w:p w14:paraId="4BCDDD62" w14:textId="70ACEEC9" w:rsidR="00CD1839" w:rsidRPr="00CD1839" w:rsidRDefault="00CD1839" w:rsidP="00CD1839">
      <w:pPr>
        <w:pStyle w:val="Title"/>
        <w:numPr>
          <w:ilvl w:val="0"/>
          <w:numId w:val="31"/>
        </w:numPr>
        <w:rPr>
          <w:b/>
          <w:bCs/>
          <w:sz w:val="40"/>
          <w:szCs w:val="40"/>
        </w:rPr>
      </w:pPr>
      <w:r w:rsidRPr="00CD1839">
        <w:rPr>
          <w:b/>
          <w:bCs/>
          <w:sz w:val="40"/>
          <w:szCs w:val="40"/>
        </w:rPr>
        <w:t xml:space="preserve">Create and access a </w:t>
      </w:r>
      <w:proofErr w:type="spellStart"/>
      <w:r w:rsidRPr="00CD1839">
        <w:rPr>
          <w:b/>
          <w:bCs/>
          <w:sz w:val="40"/>
          <w:szCs w:val="40"/>
        </w:rPr>
        <w:t>linux</w:t>
      </w:r>
      <w:proofErr w:type="spellEnd"/>
      <w:r w:rsidRPr="00CD1839">
        <w:rPr>
          <w:b/>
          <w:bCs/>
          <w:sz w:val="40"/>
          <w:szCs w:val="40"/>
        </w:rPr>
        <w:t xml:space="preserve"> machine in EC2</w:t>
      </w:r>
    </w:p>
    <w:p w14:paraId="77E2ABC2" w14:textId="35518CFB" w:rsidR="00855982" w:rsidRPr="00855982" w:rsidRDefault="00CD1839" w:rsidP="00855982">
      <w:pPr>
        <w:pStyle w:val="Heading1"/>
      </w:pPr>
      <w:r>
        <w:t xml:space="preserve">Create a </w:t>
      </w:r>
      <w:proofErr w:type="spellStart"/>
      <w:r>
        <w:t>linux</w:t>
      </w:r>
      <w:proofErr w:type="spellEnd"/>
      <w:r>
        <w:t xml:space="preserve"> machine in EC2</w:t>
      </w:r>
    </w:p>
    <w:p w14:paraId="4A6EEF56" w14:textId="083333CD" w:rsidR="00855982" w:rsidRDefault="00CD1839" w:rsidP="00CD1839">
      <w:pPr>
        <w:pStyle w:val="ListParagraph"/>
        <w:numPr>
          <w:ilvl w:val="0"/>
          <w:numId w:val="30"/>
        </w:numPr>
      </w:pPr>
      <w:r>
        <w:t xml:space="preserve">Use steps learnt to create a windows instance </w:t>
      </w:r>
    </w:p>
    <w:p w14:paraId="57569E88" w14:textId="638F0A6D" w:rsidR="00CD1839" w:rsidRDefault="00CD1839" w:rsidP="00CD1839">
      <w:pPr>
        <w:pStyle w:val="ListParagraph"/>
        <w:numPr>
          <w:ilvl w:val="0"/>
          <w:numId w:val="30"/>
        </w:numPr>
      </w:pPr>
      <w:r>
        <w:t xml:space="preserve">Use same steps to create the instance </w:t>
      </w:r>
    </w:p>
    <w:p w14:paraId="6F44CA76" w14:textId="7ED7531E" w:rsidR="00CD1839" w:rsidRDefault="00CD1839" w:rsidP="00CD1839">
      <w:pPr>
        <w:pStyle w:val="ListParagraph"/>
        <w:numPr>
          <w:ilvl w:val="0"/>
          <w:numId w:val="30"/>
        </w:numPr>
      </w:pPr>
      <w:r>
        <w:t xml:space="preserve">Instance created </w:t>
      </w:r>
    </w:p>
    <w:p w14:paraId="08C6A04E" w14:textId="2508C683" w:rsidR="00CD1839" w:rsidRDefault="00CD1839" w:rsidP="00CD183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A44E6" wp14:editId="13379D29">
                <wp:simplePos x="0" y="0"/>
                <wp:positionH relativeFrom="column">
                  <wp:posOffset>700405</wp:posOffset>
                </wp:positionH>
                <wp:positionV relativeFrom="paragraph">
                  <wp:posOffset>1347470</wp:posOffset>
                </wp:positionV>
                <wp:extent cx="5234354" cy="234462"/>
                <wp:effectExtent l="19050" t="19050" r="23495" b="13335"/>
                <wp:wrapNone/>
                <wp:docPr id="10177804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4354" cy="2344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9C81E" id="Rectangle 1" o:spid="_x0000_s1026" style="position:absolute;margin-left:55.15pt;margin-top:106.1pt;width:412.15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" filled="f" strokecolor="#e00" strokeweight="3pt"/>
            </w:pict>
          </mc:Fallback>
        </mc:AlternateContent>
      </w:r>
      <w:r w:rsidR="00625972" w:rsidRPr="00625972">
        <w:rPr>
          <w:noProof/>
        </w:rPr>
        <w:t xml:space="preserve"> </w:t>
      </w:r>
      <w:r w:rsidR="00625972" w:rsidRPr="00625972">
        <w:drawing>
          <wp:inline distT="0" distB="0" distL="0" distR="0" wp14:anchorId="0CA65F61" wp14:editId="3844AC26">
            <wp:extent cx="5943600" cy="3714750"/>
            <wp:effectExtent l="0" t="0" r="0" b="0"/>
            <wp:docPr id="101161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12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478B" w14:textId="350811F4" w:rsidR="00CD1839" w:rsidRDefault="00CD1839" w:rsidP="00CD1839">
      <w:r>
        <w:br w:type="page"/>
      </w:r>
    </w:p>
    <w:p w14:paraId="5F24718F" w14:textId="14255A56" w:rsidR="00CD1839" w:rsidRPr="00855982" w:rsidRDefault="00CD1839" w:rsidP="00CD1839">
      <w:pPr>
        <w:pStyle w:val="Heading1"/>
      </w:pPr>
      <w:r>
        <w:lastRenderedPageBreak/>
        <w:t xml:space="preserve">access a </w:t>
      </w:r>
      <w:proofErr w:type="spellStart"/>
      <w:r>
        <w:t>linux</w:t>
      </w:r>
      <w:proofErr w:type="spellEnd"/>
      <w:r>
        <w:t xml:space="preserve"> machine in EC2</w:t>
      </w:r>
    </w:p>
    <w:p w14:paraId="11A58174" w14:textId="77777777" w:rsidR="00CD1839" w:rsidRDefault="00CD1839" w:rsidP="00CD1839"/>
    <w:p w14:paraId="36BC26F2" w14:textId="72DC4D1E" w:rsidR="00CD1839" w:rsidRDefault="00CD1839" w:rsidP="00CD1839">
      <w:pPr>
        <w:pStyle w:val="ListParagraph"/>
        <w:numPr>
          <w:ilvl w:val="0"/>
          <w:numId w:val="32"/>
        </w:numPr>
      </w:pPr>
      <w:r>
        <w:t xml:space="preserve">Use public Ip to access instance </w:t>
      </w:r>
    </w:p>
    <w:p w14:paraId="06F57B69" w14:textId="3C027E3E" w:rsidR="00625972" w:rsidRDefault="00625972" w:rsidP="00CD1839">
      <w:pPr>
        <w:pStyle w:val="ListParagraph"/>
        <w:numPr>
          <w:ilvl w:val="0"/>
          <w:numId w:val="32"/>
        </w:numPr>
      </w:pPr>
      <w:r>
        <w:t xml:space="preserve">Add SSH </w:t>
      </w:r>
      <w:proofErr w:type="spellStart"/>
      <w:r>
        <w:t>inm</w:t>
      </w:r>
      <w:proofErr w:type="spellEnd"/>
      <w:r>
        <w:t xml:space="preserve"> security groups as RDP is only for windows machine SSH is used to connect Linux Machine </w:t>
      </w:r>
    </w:p>
    <w:p w14:paraId="2F6526E5" w14:textId="4FEEC33C" w:rsidR="00625972" w:rsidRDefault="00625972" w:rsidP="00625972">
      <w:r w:rsidRPr="00625972">
        <w:drawing>
          <wp:inline distT="0" distB="0" distL="0" distR="0" wp14:anchorId="15C4ABA4" wp14:editId="4BB52D42">
            <wp:extent cx="5943600" cy="3020786"/>
            <wp:effectExtent l="0" t="0" r="0" b="8255"/>
            <wp:docPr id="159348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82300" name=""/>
                    <pic:cNvPicPr/>
                  </pic:nvPicPr>
                  <pic:blipFill rotWithShape="1">
                    <a:blip r:embed="rId12"/>
                    <a:srcRect b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203" cy="3022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4F1DA" w14:textId="7272FB1D" w:rsidR="00CD1839" w:rsidRDefault="007E239D" w:rsidP="00CD1839">
      <w:pPr>
        <w:pStyle w:val="ListParagraph"/>
        <w:numPr>
          <w:ilvl w:val="0"/>
          <w:numId w:val="32"/>
        </w:numPr>
      </w:pPr>
      <w:r>
        <w:t xml:space="preserve">For accessing we have to install a software Putty or </w:t>
      </w:r>
      <w:proofErr w:type="spellStart"/>
      <w:r>
        <w:t>Gitbash</w:t>
      </w:r>
      <w:proofErr w:type="spellEnd"/>
      <w:r>
        <w:t xml:space="preserve"> </w:t>
      </w:r>
    </w:p>
    <w:p w14:paraId="05B22B24" w14:textId="54F0FE31" w:rsidR="007E239D" w:rsidRDefault="007E239D" w:rsidP="00CD1839">
      <w:pPr>
        <w:pStyle w:val="ListParagraph"/>
        <w:numPr>
          <w:ilvl w:val="0"/>
          <w:numId w:val="32"/>
        </w:numPr>
      </w:pPr>
      <w:r>
        <w:t xml:space="preserve">Here we download </w:t>
      </w:r>
      <w:proofErr w:type="spellStart"/>
      <w:r>
        <w:t>gitbash</w:t>
      </w:r>
      <w:proofErr w:type="spellEnd"/>
    </w:p>
    <w:p w14:paraId="116D0A02" w14:textId="79C36BB7" w:rsidR="007E239D" w:rsidRDefault="007E239D" w:rsidP="00CD1839">
      <w:pPr>
        <w:pStyle w:val="ListParagraph"/>
        <w:numPr>
          <w:ilvl w:val="0"/>
          <w:numId w:val="32"/>
        </w:numPr>
      </w:pPr>
      <w:r>
        <w:t xml:space="preserve">Locate your </w:t>
      </w:r>
      <w:proofErr w:type="spellStart"/>
      <w:r>
        <w:t>pem</w:t>
      </w:r>
      <w:proofErr w:type="spellEnd"/>
      <w:r>
        <w:t xml:space="preserve"> file (Private key file)</w:t>
      </w:r>
    </w:p>
    <w:p w14:paraId="2BDC8676" w14:textId="627EC694" w:rsidR="007E239D" w:rsidRDefault="007E239D" w:rsidP="00CD1839">
      <w:pPr>
        <w:pStyle w:val="ListParagraph"/>
        <w:numPr>
          <w:ilvl w:val="0"/>
          <w:numId w:val="32"/>
        </w:numPr>
      </w:pPr>
      <w:r>
        <w:t xml:space="preserve">Right click on empty space and click open </w:t>
      </w:r>
      <w:proofErr w:type="spellStart"/>
      <w:r>
        <w:t>gitbash</w:t>
      </w:r>
      <w:proofErr w:type="spellEnd"/>
      <w:r>
        <w:t xml:space="preserve"> here</w:t>
      </w:r>
    </w:p>
    <w:p w14:paraId="4DB4B82B" w14:textId="08B2C859" w:rsidR="00E41FE2" w:rsidRDefault="00E41FE2" w:rsidP="00E41FE2">
      <w:r w:rsidRPr="007E239D">
        <w:drawing>
          <wp:inline distT="0" distB="0" distL="0" distR="0" wp14:anchorId="4DBCB85D" wp14:editId="5BF9A88E">
            <wp:extent cx="4859945" cy="2656114"/>
            <wp:effectExtent l="0" t="0" r="0" b="0"/>
            <wp:docPr id="118100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07895" name=""/>
                    <pic:cNvPicPr/>
                  </pic:nvPicPr>
                  <pic:blipFill rotWithShape="1">
                    <a:blip r:embed="rId13"/>
                    <a:srcRect b="2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993" cy="2662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3095F" w14:textId="29939FDC" w:rsidR="00E41FE2" w:rsidRDefault="00E41FE2" w:rsidP="00E41FE2">
      <w:pPr>
        <w:pStyle w:val="ListParagraph"/>
        <w:numPr>
          <w:ilvl w:val="0"/>
          <w:numId w:val="32"/>
        </w:numPr>
      </w:pPr>
      <w:r>
        <w:lastRenderedPageBreak/>
        <w:t>Linux accessed</w:t>
      </w:r>
    </w:p>
    <w:p w14:paraId="06B70C51" w14:textId="2A780197" w:rsidR="00E41FE2" w:rsidRDefault="00E41FE2" w:rsidP="00E41FE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1F4E1D" wp14:editId="561184D5">
                <wp:simplePos x="0" y="0"/>
                <wp:positionH relativeFrom="margin">
                  <wp:posOffset>-29937</wp:posOffset>
                </wp:positionH>
                <wp:positionV relativeFrom="paragraph">
                  <wp:posOffset>1077686</wp:posOffset>
                </wp:positionV>
                <wp:extent cx="3785507" cy="269421"/>
                <wp:effectExtent l="19050" t="19050" r="24765" b="16510"/>
                <wp:wrapNone/>
                <wp:docPr id="11111741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5507" cy="2694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4EC2A" id="Rectangle 2" o:spid="_x0000_s1026" style="position:absolute;margin-left:-2.35pt;margin-top:84.85pt;width:298.05pt;height:21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" filled="f" strokecolor="#e00" strokeweight="2.25pt">
                <w10:wrap anchorx="margin"/>
              </v:rect>
            </w:pict>
          </mc:Fallback>
        </mc:AlternateContent>
      </w:r>
      <w:r w:rsidRPr="00E41FE2">
        <w:drawing>
          <wp:inline distT="0" distB="0" distL="0" distR="0" wp14:anchorId="7753E0A4" wp14:editId="6B497585">
            <wp:extent cx="4686238" cy="2862942"/>
            <wp:effectExtent l="0" t="0" r="635" b="0"/>
            <wp:docPr id="2970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0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891" cy="300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88C6" w14:textId="1912C98A" w:rsidR="00E41FE2" w:rsidRDefault="00E41FE2" w:rsidP="00E41FE2">
      <w:r w:rsidRPr="00E41FE2">
        <w:drawing>
          <wp:inline distT="0" distB="0" distL="0" distR="0" wp14:anchorId="00CA7A18" wp14:editId="69713B1D">
            <wp:extent cx="6282663" cy="4906108"/>
            <wp:effectExtent l="0" t="0" r="4445" b="8890"/>
            <wp:docPr id="15574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78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2300" cy="49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FD21" w14:textId="5A382797" w:rsidR="00E41FE2" w:rsidRDefault="002C536D" w:rsidP="00E41FE2">
      <w:pPr>
        <w:pStyle w:val="ListParagraph"/>
        <w:numPr>
          <w:ilvl w:val="0"/>
          <w:numId w:val="32"/>
        </w:numPr>
      </w:pPr>
      <w:r>
        <w:lastRenderedPageBreak/>
        <w:t>Terminate the Instance</w:t>
      </w:r>
    </w:p>
    <w:p w14:paraId="20A65CB7" w14:textId="46A0AFE4" w:rsidR="002C536D" w:rsidRDefault="002C536D" w:rsidP="002C536D">
      <w:r w:rsidRPr="002C536D">
        <w:drawing>
          <wp:inline distT="0" distB="0" distL="0" distR="0" wp14:anchorId="1D889DBD" wp14:editId="6DC71DBC">
            <wp:extent cx="5943600" cy="1409700"/>
            <wp:effectExtent l="0" t="0" r="0" b="0"/>
            <wp:docPr id="126671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17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FB73" w14:textId="487E25AC" w:rsidR="007E239D" w:rsidRPr="00855982" w:rsidRDefault="007E239D" w:rsidP="00E41FE2">
      <w:pPr>
        <w:pStyle w:val="ListParagraph"/>
      </w:pPr>
    </w:p>
    <w:sectPr w:rsidR="007E239D" w:rsidRPr="00855982" w:rsidSect="00855982">
      <w:footerReference w:type="default" r:id="rId17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C4590" w14:textId="77777777" w:rsidR="0048414C" w:rsidRDefault="0048414C" w:rsidP="00855982">
      <w:pPr>
        <w:spacing w:after="0" w:line="240" w:lineRule="auto"/>
      </w:pPr>
      <w:r>
        <w:separator/>
      </w:r>
    </w:p>
  </w:endnote>
  <w:endnote w:type="continuationSeparator" w:id="0">
    <w:p w14:paraId="384D1237" w14:textId="77777777" w:rsidR="0048414C" w:rsidRDefault="0048414C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C52B27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480CF" w14:textId="77777777" w:rsidR="0048414C" w:rsidRDefault="0048414C" w:rsidP="00855982">
      <w:pPr>
        <w:spacing w:after="0" w:line="240" w:lineRule="auto"/>
      </w:pPr>
      <w:r>
        <w:separator/>
      </w:r>
    </w:p>
  </w:footnote>
  <w:footnote w:type="continuationSeparator" w:id="0">
    <w:p w14:paraId="386C7F4C" w14:textId="77777777" w:rsidR="0048414C" w:rsidRDefault="0048414C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963456A"/>
    <w:multiLevelType w:val="hybridMultilevel"/>
    <w:tmpl w:val="548A8E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C1962D6"/>
    <w:multiLevelType w:val="hybridMultilevel"/>
    <w:tmpl w:val="0296B6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D101D3"/>
    <w:multiLevelType w:val="hybridMultilevel"/>
    <w:tmpl w:val="4DCCD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341068">
    <w:abstractNumId w:val="15"/>
  </w:num>
  <w:num w:numId="2" w16cid:durableId="8581265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4829205">
    <w:abstractNumId w:val="15"/>
  </w:num>
  <w:num w:numId="4" w16cid:durableId="1107234460">
    <w:abstractNumId w:val="15"/>
  </w:num>
  <w:num w:numId="5" w16cid:durableId="260189964">
    <w:abstractNumId w:val="15"/>
  </w:num>
  <w:num w:numId="6" w16cid:durableId="1634480458">
    <w:abstractNumId w:val="15"/>
  </w:num>
  <w:num w:numId="7" w16cid:durableId="787312409">
    <w:abstractNumId w:val="15"/>
  </w:num>
  <w:num w:numId="8" w16cid:durableId="864557910">
    <w:abstractNumId w:val="15"/>
  </w:num>
  <w:num w:numId="9" w16cid:durableId="1595287092">
    <w:abstractNumId w:val="15"/>
  </w:num>
  <w:num w:numId="10" w16cid:durableId="1744182202">
    <w:abstractNumId w:val="15"/>
  </w:num>
  <w:num w:numId="11" w16cid:durableId="1871796786">
    <w:abstractNumId w:val="15"/>
  </w:num>
  <w:num w:numId="12" w16cid:durableId="1917128946">
    <w:abstractNumId w:val="15"/>
  </w:num>
  <w:num w:numId="13" w16cid:durableId="433865441">
    <w:abstractNumId w:val="10"/>
  </w:num>
  <w:num w:numId="14" w16cid:durableId="1028410783">
    <w:abstractNumId w:val="18"/>
  </w:num>
  <w:num w:numId="15" w16cid:durableId="1432780531">
    <w:abstractNumId w:val="12"/>
  </w:num>
  <w:num w:numId="16" w16cid:durableId="267347146">
    <w:abstractNumId w:val="13"/>
  </w:num>
  <w:num w:numId="17" w16cid:durableId="620915265">
    <w:abstractNumId w:val="9"/>
  </w:num>
  <w:num w:numId="18" w16cid:durableId="1198156682">
    <w:abstractNumId w:val="7"/>
  </w:num>
  <w:num w:numId="19" w16cid:durableId="810363180">
    <w:abstractNumId w:val="6"/>
  </w:num>
  <w:num w:numId="20" w16cid:durableId="1254818259">
    <w:abstractNumId w:val="5"/>
  </w:num>
  <w:num w:numId="21" w16cid:durableId="1625768157">
    <w:abstractNumId w:val="4"/>
  </w:num>
  <w:num w:numId="22" w16cid:durableId="600376900">
    <w:abstractNumId w:val="8"/>
  </w:num>
  <w:num w:numId="23" w16cid:durableId="1054043191">
    <w:abstractNumId w:val="3"/>
  </w:num>
  <w:num w:numId="24" w16cid:durableId="1526748915">
    <w:abstractNumId w:val="2"/>
  </w:num>
  <w:num w:numId="25" w16cid:durableId="1752923433">
    <w:abstractNumId w:val="1"/>
  </w:num>
  <w:num w:numId="26" w16cid:durableId="1910191391">
    <w:abstractNumId w:val="0"/>
  </w:num>
  <w:num w:numId="27" w16cid:durableId="151289185">
    <w:abstractNumId w:val="14"/>
  </w:num>
  <w:num w:numId="28" w16cid:durableId="706371678">
    <w:abstractNumId w:val="16"/>
  </w:num>
  <w:num w:numId="29" w16cid:durableId="1978105677">
    <w:abstractNumId w:val="17"/>
  </w:num>
  <w:num w:numId="30" w16cid:durableId="1530024931">
    <w:abstractNumId w:val="20"/>
  </w:num>
  <w:num w:numId="31" w16cid:durableId="1327660887">
    <w:abstractNumId w:val="11"/>
  </w:num>
  <w:num w:numId="32" w16cid:durableId="18836368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39"/>
    <w:rsid w:val="001D4362"/>
    <w:rsid w:val="002C536D"/>
    <w:rsid w:val="00315EA5"/>
    <w:rsid w:val="0048414C"/>
    <w:rsid w:val="00625972"/>
    <w:rsid w:val="007833A7"/>
    <w:rsid w:val="007E239D"/>
    <w:rsid w:val="00855982"/>
    <w:rsid w:val="00A10484"/>
    <w:rsid w:val="00CD1839"/>
    <w:rsid w:val="00E41FE2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06B4"/>
  <w15:chartTrackingRefBased/>
  <w15:docId w15:val="{03F530C3-2136-4EE3-8577-58B51565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ListParagraph">
    <w:name w:val="List Paragraph"/>
    <w:basedOn w:val="Normal"/>
    <w:uiPriority w:val="34"/>
    <w:unhideWhenUsed/>
    <w:qFormat/>
    <w:rsid w:val="00CD18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c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E1F885-AC9D-4E78-92FA-511366E85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43</TotalTime>
  <Pages>4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Nishchay Gaur</dc:creator>
  <cp:lastModifiedBy>Nishchay Gaur</cp:lastModifiedBy>
  <cp:revision>1</cp:revision>
  <dcterms:created xsi:type="dcterms:W3CDTF">2026-06-14T13:36:00Z</dcterms:created>
  <dcterms:modified xsi:type="dcterms:W3CDTF">2026-06-14T14:19:00Z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